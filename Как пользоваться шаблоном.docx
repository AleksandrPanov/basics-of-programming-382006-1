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46F" w:rsidRDefault="00B7346F" w:rsidP="00B7346F">
      <w:pPr>
        <w:pStyle w:val="1"/>
        <w:numPr>
          <w:ilvl w:val="0"/>
          <w:numId w:val="13"/>
        </w:numPr>
      </w:pPr>
      <w:bookmarkStart w:id="0" w:name="_Toc36641662"/>
      <w:r>
        <w:t>О том, как пользоваться шаблоном</w:t>
      </w:r>
      <w:bookmarkEnd w:id="0"/>
    </w:p>
    <w:p w:rsidR="001F1095" w:rsidRDefault="00B7346F" w:rsidP="00B7346F">
      <w:pPr>
        <w:pStyle w:val="2"/>
        <w:numPr>
          <w:ilvl w:val="1"/>
          <w:numId w:val="13"/>
        </w:numPr>
      </w:pPr>
      <w:bookmarkStart w:id="1" w:name="_Toc36641663"/>
      <w:r>
        <w:t>Заголовки</w:t>
      </w:r>
      <w:bookmarkEnd w:id="1"/>
    </w:p>
    <w:p w:rsidR="00B7346F" w:rsidRDefault="00B7346F" w:rsidP="00B7346F">
      <w:pPr>
        <w:pStyle w:val="3"/>
        <w:numPr>
          <w:ilvl w:val="2"/>
          <w:numId w:val="13"/>
        </w:numPr>
      </w:pPr>
      <w:bookmarkStart w:id="2" w:name="_Toc36641664"/>
      <w:r>
        <w:t>Ненумерованные заголовки</w:t>
      </w:r>
      <w:bookmarkEnd w:id="2"/>
    </w:p>
    <w:p w:rsidR="00B7346F" w:rsidRDefault="00B7346F" w:rsidP="00B7346F">
      <w:r>
        <w:t xml:space="preserve">Для заголовков типа «Введение», «Содержание», «Заключение», «Список литературы», «Приложение» нужно использовать стиль </w:t>
      </w:r>
      <w:r w:rsidRPr="00B7346F">
        <w:rPr>
          <w:u w:val="single"/>
        </w:rPr>
        <w:t>«Заголовок 1»</w:t>
      </w:r>
      <w:r w:rsidR="00E42A1D" w:rsidRPr="00E42A1D">
        <w:t xml:space="preserve"> (</w:t>
      </w:r>
      <w:r w:rsidR="00E42A1D">
        <w:t>рис. 1</w:t>
      </w:r>
      <w:r w:rsidR="00E42A1D" w:rsidRPr="00E42A1D">
        <w:t>)</w:t>
      </w:r>
      <w:r w:rsidRPr="00E42A1D">
        <w:t>.</w:t>
      </w:r>
    </w:p>
    <w:p w:rsidR="00E42A1D" w:rsidRDefault="00B7346F" w:rsidP="00E42A1D">
      <w:pPr>
        <w:keepNext/>
      </w:pPr>
      <w:r>
        <w:t xml:space="preserve"> </w:t>
      </w:r>
      <w:r w:rsidR="00E42A1D">
        <w:rPr>
          <w:noProof/>
          <w:lang w:eastAsia="ru-RU"/>
        </w:rPr>
        <w:drawing>
          <wp:inline distT="0" distB="0" distL="0" distR="0" wp14:anchorId="36AB2A2B" wp14:editId="5F7D76FB">
            <wp:extent cx="5939566" cy="306920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56" b="5240"/>
                    <a:stretch/>
                  </pic:blipFill>
                  <pic:spPr bwMode="auto">
                    <a:xfrm>
                      <a:off x="0" y="0"/>
                      <a:ext cx="5940425" cy="306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46F" w:rsidRDefault="00E42A1D" w:rsidP="00E42A1D">
      <w:pPr>
        <w:pStyle w:val="aa"/>
      </w:pPr>
      <w:r w:rsidRPr="00E42A1D">
        <w:t xml:space="preserve">Рисунок </w:t>
      </w:r>
      <w:fldSimple w:instr=" SEQ Рисунок \* ARABIC ">
        <w:r w:rsidR="00A65C26">
          <w:rPr>
            <w:noProof/>
          </w:rPr>
          <w:t>1</w:t>
        </w:r>
      </w:fldSimple>
      <w:r w:rsidRPr="00E42A1D">
        <w:t>. Стиль «Заголовок 1»</w:t>
      </w:r>
    </w:p>
    <w:p w:rsidR="00A65C26" w:rsidRPr="00A65C26" w:rsidRDefault="00A65C26" w:rsidP="00A65C26"/>
    <w:p w:rsidR="00E42A1D" w:rsidRDefault="00E42A1D" w:rsidP="00E42A1D">
      <w:r>
        <w:t>Надеюсь, с этим вы все справитесь.</w:t>
      </w:r>
    </w:p>
    <w:p w:rsidR="00E42A1D" w:rsidRDefault="00E42A1D" w:rsidP="00E42A1D">
      <w:pPr>
        <w:pStyle w:val="3"/>
        <w:numPr>
          <w:ilvl w:val="2"/>
          <w:numId w:val="13"/>
        </w:numPr>
      </w:pPr>
      <w:bookmarkStart w:id="3" w:name="_Toc36641665"/>
      <w:r>
        <w:t>Нумерованные заголовки</w:t>
      </w:r>
      <w:bookmarkEnd w:id="3"/>
    </w:p>
    <w:p w:rsidR="00E42A1D" w:rsidRDefault="00E42A1D" w:rsidP="00E42A1D">
      <w:pPr>
        <w:pStyle w:val="4"/>
        <w:numPr>
          <w:ilvl w:val="3"/>
          <w:numId w:val="13"/>
        </w:numPr>
      </w:pPr>
      <w:bookmarkStart w:id="4" w:name="_Toc36641666"/>
      <w:r>
        <w:t>Заголовки первого уровня</w:t>
      </w:r>
      <w:bookmarkEnd w:id="4"/>
    </w:p>
    <w:p w:rsidR="00E42A1D" w:rsidRDefault="00E42A1D" w:rsidP="00E42A1D">
      <w:r>
        <w:t>Для заголовков «Постановка задачи» и других нужна многоуровневая нумерация. Как установить номер для заголовка:</w:t>
      </w:r>
    </w:p>
    <w:p w:rsidR="00E42A1D" w:rsidRDefault="00E42A1D" w:rsidP="00E42A1D">
      <w:pPr>
        <w:pStyle w:val="a4"/>
        <w:numPr>
          <w:ilvl w:val="0"/>
          <w:numId w:val="18"/>
        </w:numPr>
      </w:pPr>
      <w:r>
        <w:t>Создаем заголовок со стилем «Заголовок 1».</w:t>
      </w:r>
    </w:p>
    <w:p w:rsidR="00E42A1D" w:rsidRDefault="00E42A1D" w:rsidP="00E42A1D">
      <w:pPr>
        <w:pStyle w:val="a4"/>
        <w:numPr>
          <w:ilvl w:val="0"/>
          <w:numId w:val="18"/>
        </w:numPr>
      </w:pPr>
      <w:r>
        <w:t>В выпадающем меню «Многоуровневый список» выбираем нужный стиль списка «Нумерация заголовков» (рис 2).</w:t>
      </w:r>
    </w:p>
    <w:p w:rsidR="00E42A1D" w:rsidRDefault="00E42A1D" w:rsidP="00E42A1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32E8507" wp14:editId="7AB20780">
            <wp:extent cx="5940172" cy="3061252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96" b="5250"/>
                    <a:stretch/>
                  </pic:blipFill>
                  <pic:spPr bwMode="auto">
                    <a:xfrm>
                      <a:off x="0" y="0"/>
                      <a:ext cx="5940425" cy="306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1D" w:rsidRDefault="00E42A1D" w:rsidP="00E42A1D">
      <w:pPr>
        <w:pStyle w:val="aa"/>
      </w:pPr>
      <w:r w:rsidRPr="00E42A1D">
        <w:t xml:space="preserve">Рисунок </w:t>
      </w:r>
      <w:fldSimple w:instr=" SEQ Рисунок \* ARABIC ">
        <w:r w:rsidR="00A65C26">
          <w:rPr>
            <w:noProof/>
          </w:rPr>
          <w:t>2</w:t>
        </w:r>
      </w:fldSimple>
      <w:r w:rsidRPr="00E42A1D">
        <w:t>. Нумерация заголовков</w:t>
      </w:r>
    </w:p>
    <w:p w:rsidR="00A65C26" w:rsidRPr="00A65C26" w:rsidRDefault="00A65C26" w:rsidP="00A65C26"/>
    <w:p w:rsidR="00C75215" w:rsidRDefault="00C75215" w:rsidP="00C75215">
      <w:pPr>
        <w:pStyle w:val="4"/>
        <w:numPr>
          <w:ilvl w:val="3"/>
          <w:numId w:val="13"/>
        </w:numPr>
      </w:pPr>
      <w:bookmarkStart w:id="5" w:name="_Toc36641667"/>
      <w:r>
        <w:t>Заголовки второго уровня</w:t>
      </w:r>
      <w:bookmarkEnd w:id="5"/>
    </w:p>
    <w:p w:rsidR="00C75215" w:rsidRDefault="00C75215" w:rsidP="00C75215">
      <w:r>
        <w:t>Алгоритм вставки заголовка второго уровня аналогичен алгоритму вставки заголовка первого уровня, только нужно выбрать стиль «Заголовок 2». Возможно, потребуется нажать правой кнопкой мыши на номер и выбрать «Продолжить нумерацию» (рис 3).</w:t>
      </w:r>
    </w:p>
    <w:p w:rsidR="00A65C26" w:rsidRDefault="00A65C26" w:rsidP="00C75215">
      <w:bookmarkStart w:id="6" w:name="_GoBack"/>
      <w:bookmarkEnd w:id="6"/>
    </w:p>
    <w:p w:rsidR="00C75215" w:rsidRDefault="00C75215" w:rsidP="00C7521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0A692C7" wp14:editId="615986ED">
            <wp:extent cx="5939612" cy="30533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32" b="5241"/>
                    <a:stretch/>
                  </pic:blipFill>
                  <pic:spPr bwMode="auto">
                    <a:xfrm>
                      <a:off x="0" y="0"/>
                      <a:ext cx="5940425" cy="305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215" w:rsidRDefault="00C75215" w:rsidP="00C75215">
      <w:pPr>
        <w:pStyle w:val="aa"/>
      </w:pPr>
      <w:r w:rsidRPr="00C75215">
        <w:t xml:space="preserve">Рисунок </w:t>
      </w:r>
      <w:fldSimple w:instr=" SEQ Рисунок \* ARABIC ">
        <w:r w:rsidR="00A65C26">
          <w:rPr>
            <w:noProof/>
          </w:rPr>
          <w:t>3</w:t>
        </w:r>
      </w:fldSimple>
      <w:r w:rsidRPr="00C75215">
        <w:t>. Как продолжить нумерацию</w:t>
      </w:r>
    </w:p>
    <w:p w:rsidR="00C75215" w:rsidRDefault="00C75215" w:rsidP="00C75215">
      <w:pPr>
        <w:pStyle w:val="4"/>
        <w:numPr>
          <w:ilvl w:val="3"/>
          <w:numId w:val="13"/>
        </w:numPr>
      </w:pPr>
      <w:bookmarkStart w:id="7" w:name="_Toc36641668"/>
      <w:r>
        <w:lastRenderedPageBreak/>
        <w:t>Заголовки третьего и четвертого уровней</w:t>
      </w:r>
      <w:bookmarkEnd w:id="7"/>
    </w:p>
    <w:p w:rsidR="00C75215" w:rsidRDefault="00C75215" w:rsidP="00C75215">
      <w:r>
        <w:t>Вставка аналогично заголовкам второго уровня, только нужно использовать стили «Заголовок 3» и «Заголовок 4» соответственно. Делать заголовки больше чем четвертого уровня не рекомендуется, это затрудняет чтение, поэтому нужных стилей для заголовков пятого уровня и выше в шаблоне нет.</w:t>
      </w:r>
    </w:p>
    <w:p w:rsidR="00C75215" w:rsidRDefault="00C75215" w:rsidP="00C75215">
      <w:pPr>
        <w:pStyle w:val="2"/>
        <w:numPr>
          <w:ilvl w:val="1"/>
          <w:numId w:val="13"/>
        </w:numPr>
      </w:pPr>
      <w:bookmarkStart w:id="8" w:name="_Toc36641669"/>
      <w:r>
        <w:t>Основной текст</w:t>
      </w:r>
      <w:bookmarkEnd w:id="8"/>
    </w:p>
    <w:p w:rsidR="00C75215" w:rsidRDefault="00C75215" w:rsidP="00C75215">
      <w:r>
        <w:t>Для основного текста используется стиль «Обычный».</w:t>
      </w:r>
      <w:r w:rsidR="00446BC8">
        <w:t xml:space="preserve"> Он также установлен как стиль по умолчанию после заголовков.</w:t>
      </w:r>
    </w:p>
    <w:p w:rsidR="00446BC8" w:rsidRDefault="00446BC8" w:rsidP="00446BC8">
      <w:pPr>
        <w:pStyle w:val="2"/>
        <w:numPr>
          <w:ilvl w:val="1"/>
          <w:numId w:val="13"/>
        </w:numPr>
      </w:pPr>
      <w:bookmarkStart w:id="9" w:name="_Toc36641670"/>
      <w:r>
        <w:t>Списки</w:t>
      </w:r>
      <w:bookmarkEnd w:id="9"/>
    </w:p>
    <w:p w:rsidR="00446BC8" w:rsidRDefault="00446BC8" w:rsidP="00446BC8">
      <w:pPr>
        <w:pStyle w:val="3"/>
        <w:numPr>
          <w:ilvl w:val="2"/>
          <w:numId w:val="13"/>
        </w:numPr>
      </w:pPr>
      <w:bookmarkStart w:id="10" w:name="_Toc36641671"/>
      <w:r>
        <w:t>Нумерованные списки</w:t>
      </w:r>
      <w:bookmarkEnd w:id="10"/>
    </w:p>
    <w:p w:rsidR="00446BC8" w:rsidRDefault="00446BC8" w:rsidP="00446BC8">
      <w:r>
        <w:t>Для создания нумерованного списка нужно выбрать формат номера как на рис 4.</w:t>
      </w:r>
    </w:p>
    <w:p w:rsidR="00A65C26" w:rsidRDefault="00A65C26" w:rsidP="00446BC8"/>
    <w:p w:rsidR="00446BC8" w:rsidRDefault="00446BC8" w:rsidP="00446BC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D30DE0E" wp14:editId="66C39F84">
            <wp:extent cx="5940172" cy="3061252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96" b="5250"/>
                    <a:stretch/>
                  </pic:blipFill>
                  <pic:spPr bwMode="auto">
                    <a:xfrm>
                      <a:off x="0" y="0"/>
                      <a:ext cx="5940425" cy="306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C8" w:rsidRDefault="00446BC8" w:rsidP="00446BC8">
      <w:pPr>
        <w:pStyle w:val="aa"/>
      </w:pPr>
      <w:r w:rsidRPr="00446BC8">
        <w:t xml:space="preserve">Рисунок </w:t>
      </w:r>
      <w:fldSimple w:instr=" SEQ Рисунок \* ARABIC ">
        <w:r w:rsidR="00A65C26">
          <w:rPr>
            <w:noProof/>
          </w:rPr>
          <w:t>4</w:t>
        </w:r>
      </w:fldSimple>
      <w:r w:rsidRPr="00446BC8">
        <w:t>. Нумерованный список</w:t>
      </w:r>
    </w:p>
    <w:p w:rsidR="00A65C26" w:rsidRPr="00A65C26" w:rsidRDefault="00A65C26" w:rsidP="00A65C26"/>
    <w:p w:rsidR="00446BC8" w:rsidRDefault="00446BC8" w:rsidP="00446BC8">
      <w:r>
        <w:t>При выборе данного формата получится что-то такое:</w:t>
      </w:r>
    </w:p>
    <w:p w:rsidR="00446BC8" w:rsidRDefault="00446BC8" w:rsidP="00446BC8">
      <w:pPr>
        <w:pStyle w:val="a4"/>
        <w:numPr>
          <w:ilvl w:val="0"/>
          <w:numId w:val="23"/>
        </w:numPr>
      </w:pPr>
      <w:proofErr w:type="gramStart"/>
      <w:r>
        <w:t>пункт</w:t>
      </w:r>
      <w:proofErr w:type="gramEnd"/>
      <w:r>
        <w:t xml:space="preserve"> 1;</w:t>
      </w:r>
    </w:p>
    <w:p w:rsidR="00446BC8" w:rsidRDefault="00446BC8" w:rsidP="00446BC8">
      <w:pPr>
        <w:pStyle w:val="a4"/>
        <w:numPr>
          <w:ilvl w:val="0"/>
          <w:numId w:val="23"/>
        </w:numPr>
      </w:pPr>
      <w:proofErr w:type="gramStart"/>
      <w:r>
        <w:t>пункт</w:t>
      </w:r>
      <w:proofErr w:type="gramEnd"/>
      <w:r>
        <w:t xml:space="preserve"> 2</w:t>
      </w:r>
      <w:r w:rsidR="0096750D">
        <w:t>,</w:t>
      </w:r>
      <w:r>
        <w:t xml:space="preserve"> здесь будет очень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</w:t>
      </w:r>
      <w:proofErr w:type="spellStart"/>
      <w:r>
        <w:t>очень</w:t>
      </w:r>
      <w:proofErr w:type="spellEnd"/>
      <w:r>
        <w:t xml:space="preserve"> много текста;</w:t>
      </w:r>
    </w:p>
    <w:p w:rsidR="00446BC8" w:rsidRDefault="00446BC8" w:rsidP="00446BC8">
      <w:pPr>
        <w:pStyle w:val="a4"/>
        <w:numPr>
          <w:ilvl w:val="0"/>
          <w:numId w:val="23"/>
        </w:numPr>
      </w:pPr>
      <w:proofErr w:type="gramStart"/>
      <w:r>
        <w:t>пункт</w:t>
      </w:r>
      <w:proofErr w:type="gramEnd"/>
      <w:r>
        <w:t xml:space="preserve"> 3.</w:t>
      </w:r>
    </w:p>
    <w:p w:rsidR="00446BC8" w:rsidRDefault="00446BC8" w:rsidP="00446BC8">
      <w:r>
        <w:lastRenderedPageBreak/>
        <w:t>Для текста автоматически применяется стиль «Абзац списка».</w:t>
      </w:r>
    </w:p>
    <w:p w:rsidR="00446BC8" w:rsidRDefault="00446BC8" w:rsidP="00446BC8">
      <w:pPr>
        <w:pStyle w:val="3"/>
        <w:numPr>
          <w:ilvl w:val="2"/>
          <w:numId w:val="13"/>
        </w:numPr>
      </w:pPr>
      <w:bookmarkStart w:id="11" w:name="_Toc36641672"/>
      <w:r>
        <w:t>Маркированные списки</w:t>
      </w:r>
      <w:bookmarkEnd w:id="11"/>
    </w:p>
    <w:p w:rsidR="00446BC8" w:rsidRDefault="00446BC8" w:rsidP="00446BC8">
      <w:r>
        <w:t>Вставка маркированного списка изображена на рис 5.</w:t>
      </w:r>
    </w:p>
    <w:p w:rsidR="00A65C26" w:rsidRDefault="00A65C26" w:rsidP="00446BC8"/>
    <w:p w:rsidR="00446BC8" w:rsidRDefault="00446BC8" w:rsidP="00446BC8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43D1082" wp14:editId="35AEEF45">
            <wp:extent cx="5939612" cy="305330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32" b="5241"/>
                    <a:stretch/>
                  </pic:blipFill>
                  <pic:spPr bwMode="auto">
                    <a:xfrm>
                      <a:off x="0" y="0"/>
                      <a:ext cx="5940425" cy="305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C8" w:rsidRDefault="00446BC8" w:rsidP="0096750D">
      <w:pPr>
        <w:pStyle w:val="aa"/>
      </w:pPr>
      <w:r w:rsidRPr="0096750D">
        <w:t xml:space="preserve">Рисунок </w:t>
      </w:r>
      <w:fldSimple w:instr=" SEQ Рисунок \* ARABIC ">
        <w:r w:rsidR="00A65C26">
          <w:rPr>
            <w:noProof/>
          </w:rPr>
          <w:t>5</w:t>
        </w:r>
      </w:fldSimple>
      <w:r w:rsidRPr="0096750D">
        <w:t>. Маркированный список</w:t>
      </w:r>
    </w:p>
    <w:p w:rsidR="00A65C26" w:rsidRPr="00A65C26" w:rsidRDefault="00A65C26" w:rsidP="00A65C26"/>
    <w:p w:rsidR="00446BC8" w:rsidRDefault="00446BC8" w:rsidP="00446BC8">
      <w:r>
        <w:t>В результате список будет выглядеть очень похоже на нумерованный.</w:t>
      </w:r>
    </w:p>
    <w:p w:rsidR="00446BC8" w:rsidRDefault="00446BC8" w:rsidP="00446BC8">
      <w:pPr>
        <w:pStyle w:val="a4"/>
        <w:numPr>
          <w:ilvl w:val="0"/>
          <w:numId w:val="25"/>
        </w:numPr>
      </w:pPr>
      <w:r>
        <w:t>Пункт 1.</w:t>
      </w:r>
    </w:p>
    <w:p w:rsidR="00446BC8" w:rsidRDefault="00446BC8" w:rsidP="00446BC8">
      <w:pPr>
        <w:pStyle w:val="a4"/>
        <w:numPr>
          <w:ilvl w:val="0"/>
          <w:numId w:val="25"/>
        </w:numPr>
      </w:pPr>
      <w:r>
        <w:t xml:space="preserve">Пункт 2, в котором тоже очень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 w:rsidRPr="00446BC8">
        <w:t xml:space="preserve"> </w:t>
      </w:r>
      <w:proofErr w:type="spellStart"/>
      <w:r>
        <w:t>очень</w:t>
      </w:r>
      <w:proofErr w:type="spellEnd"/>
      <w:r>
        <w:t xml:space="preserve"> много текста.</w:t>
      </w:r>
    </w:p>
    <w:p w:rsidR="00446BC8" w:rsidRDefault="00446BC8" w:rsidP="00446BC8">
      <w:pPr>
        <w:pStyle w:val="a4"/>
        <w:numPr>
          <w:ilvl w:val="0"/>
          <w:numId w:val="25"/>
        </w:numPr>
      </w:pPr>
      <w:r>
        <w:t>Пункт 3.</w:t>
      </w:r>
    </w:p>
    <w:p w:rsidR="00446BC8" w:rsidRDefault="00446BC8" w:rsidP="00446BC8">
      <w:r>
        <w:t>Желательно, чтобы знаки преп</w:t>
      </w:r>
      <w:r w:rsidR="0096750D">
        <w:t>инания в списках были согласован</w:t>
      </w:r>
      <w:r>
        <w:t xml:space="preserve">ы друг с другом. </w:t>
      </w:r>
      <w:r w:rsidR="0096750D">
        <w:t>Например, в текущем списке каждый пункт являлся отдельным предложением и начинался с большой буквы. С другой стороны, перед предыдущим списком стояло двоеточие, и, следовательно, пункты списка начинались с маленькой буквы и заканчивались точкой с запятой.</w:t>
      </w:r>
    </w:p>
    <w:p w:rsidR="0096750D" w:rsidRDefault="0096750D" w:rsidP="0096750D">
      <w:pPr>
        <w:pStyle w:val="3"/>
        <w:numPr>
          <w:ilvl w:val="2"/>
          <w:numId w:val="13"/>
        </w:numPr>
      </w:pPr>
      <w:bookmarkStart w:id="12" w:name="_Toc36641673"/>
      <w:r>
        <w:t>Описание алгоритмов</w:t>
      </w:r>
      <w:bookmarkEnd w:id="12"/>
    </w:p>
    <w:p w:rsidR="0096750D" w:rsidRDefault="0096750D" w:rsidP="0096750D">
      <w:r>
        <w:t>Для нестрогого описания алгоритмов можно использовать список «Алгоритм» (рис 6). Пример ниже.</w:t>
      </w:r>
    </w:p>
    <w:p w:rsidR="0096750D" w:rsidRDefault="0096750D" w:rsidP="0096750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BE2F4E2" wp14:editId="2CD968FB">
            <wp:extent cx="5940122" cy="3077154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19" b="5249"/>
                    <a:stretch/>
                  </pic:blipFill>
                  <pic:spPr bwMode="auto">
                    <a:xfrm>
                      <a:off x="0" y="0"/>
                      <a:ext cx="5940425" cy="307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50D" w:rsidRDefault="0096750D" w:rsidP="0096750D">
      <w:pPr>
        <w:pStyle w:val="aa"/>
      </w:pPr>
      <w:r w:rsidRPr="0096750D">
        <w:t xml:space="preserve">Рисунок </w:t>
      </w:r>
      <w:fldSimple w:instr=" SEQ Рисунок \* ARABIC ">
        <w:r w:rsidR="00A65C26">
          <w:rPr>
            <w:noProof/>
          </w:rPr>
          <w:t>6</w:t>
        </w:r>
      </w:fldSimple>
      <w:r w:rsidRPr="0096750D">
        <w:t>. Список «Алгоритм»</w:t>
      </w:r>
    </w:p>
    <w:p w:rsidR="00A65C26" w:rsidRPr="00A65C26" w:rsidRDefault="00A65C26" w:rsidP="00A65C26"/>
    <w:p w:rsidR="00BA403B" w:rsidRDefault="00BA403B" w:rsidP="00BA403B">
      <w:pPr>
        <w:pStyle w:val="a4"/>
        <w:numPr>
          <w:ilvl w:val="0"/>
          <w:numId w:val="27"/>
        </w:numPr>
      </w:pPr>
      <w:r>
        <w:t>Это первый шаг некоторого алгоритма.</w:t>
      </w:r>
    </w:p>
    <w:p w:rsidR="00BA403B" w:rsidRDefault="00BA403B" w:rsidP="00BA403B">
      <w:pPr>
        <w:pStyle w:val="a4"/>
        <w:numPr>
          <w:ilvl w:val="0"/>
          <w:numId w:val="27"/>
        </w:numPr>
      </w:pPr>
      <w:r>
        <w:t>А это второй</w:t>
      </w:r>
    </w:p>
    <w:p w:rsidR="00BA403B" w:rsidRDefault="00BA403B" w:rsidP="00BA403B">
      <w:pPr>
        <w:pStyle w:val="a4"/>
        <w:numPr>
          <w:ilvl w:val="1"/>
          <w:numId w:val="27"/>
        </w:numPr>
      </w:pPr>
      <w:r>
        <w:t>Возможно, будет нужно использовать несколько уровней. Это настраивается добавлением табуляции.</w:t>
      </w:r>
    </w:p>
    <w:p w:rsidR="00BA403B" w:rsidRDefault="00BA403B" w:rsidP="00BA403B">
      <w:pPr>
        <w:pStyle w:val="a4"/>
        <w:numPr>
          <w:ilvl w:val="1"/>
          <w:numId w:val="27"/>
        </w:numPr>
      </w:pPr>
      <w:r>
        <w:t>Максимальное число уровней – три.</w:t>
      </w:r>
    </w:p>
    <w:p w:rsidR="00BA403B" w:rsidRPr="00BA403B" w:rsidRDefault="00BA403B" w:rsidP="00BA403B">
      <w:pPr>
        <w:pStyle w:val="a4"/>
        <w:numPr>
          <w:ilvl w:val="0"/>
          <w:numId w:val="27"/>
        </w:numPr>
      </w:pPr>
      <w:r>
        <w:t>Третий и последний шаг.</w:t>
      </w:r>
    </w:p>
    <w:p w:rsidR="0096750D" w:rsidRDefault="0096750D" w:rsidP="0096750D">
      <w:pPr>
        <w:pStyle w:val="2"/>
        <w:numPr>
          <w:ilvl w:val="1"/>
          <w:numId w:val="13"/>
        </w:numPr>
      </w:pPr>
      <w:bookmarkStart w:id="13" w:name="_Toc36641674"/>
      <w:r>
        <w:t>Названия объектов</w:t>
      </w:r>
      <w:bookmarkEnd w:id="13"/>
    </w:p>
    <w:p w:rsidR="0096750D" w:rsidRDefault="0096750D" w:rsidP="0096750D">
      <w:r>
        <w:t xml:space="preserve">Каждому объекту (рисунку, таблице, листингу кода и др.) нужно давать номер и говорящее название. </w:t>
      </w:r>
      <w:r w:rsidR="00B434C4">
        <w:t>Чтобы вставить название, достаточно нажать правой кнопкой мыши по объекту и выбрать «Вставить название». После этого нужно к названию применить стиль «Название объекта».</w:t>
      </w:r>
    </w:p>
    <w:p w:rsidR="00B434C4" w:rsidRDefault="00B434C4" w:rsidP="0096750D">
      <w:r>
        <w:t xml:space="preserve">В тексте работы обязательно должны быть ссылки на все объекты (рис 1, </w:t>
      </w:r>
      <w:proofErr w:type="spellStart"/>
      <w:r>
        <w:t>табл</w:t>
      </w:r>
      <w:proofErr w:type="spellEnd"/>
      <w:r>
        <w:t> 1 и т.д.).</w:t>
      </w:r>
    </w:p>
    <w:p w:rsidR="00B434C4" w:rsidRDefault="00B434C4" w:rsidP="00B434C4">
      <w:pPr>
        <w:pStyle w:val="2"/>
        <w:numPr>
          <w:ilvl w:val="1"/>
          <w:numId w:val="13"/>
        </w:numPr>
      </w:pPr>
      <w:bookmarkStart w:id="14" w:name="_Toc36641675"/>
      <w:r>
        <w:t>Содержание</w:t>
      </w:r>
      <w:bookmarkEnd w:id="14"/>
    </w:p>
    <w:p w:rsidR="00B434C4" w:rsidRDefault="00B434C4" w:rsidP="00B434C4">
      <w:r>
        <w:t>Я вставляю содержание следующим образом:</w:t>
      </w:r>
    </w:p>
    <w:p w:rsidR="00B434C4" w:rsidRDefault="00B434C4" w:rsidP="00B434C4">
      <w:pPr>
        <w:pStyle w:val="a4"/>
        <w:numPr>
          <w:ilvl w:val="0"/>
          <w:numId w:val="31"/>
        </w:numPr>
      </w:pPr>
      <w:proofErr w:type="gramStart"/>
      <w:r>
        <w:t>выбираю</w:t>
      </w:r>
      <w:proofErr w:type="gramEnd"/>
      <w:r>
        <w:t xml:space="preserve"> вкладку «ССЫЛКИ» -</w:t>
      </w:r>
      <w:r w:rsidRPr="00B434C4">
        <w:t>&gt;</w:t>
      </w:r>
      <w:r>
        <w:t xml:space="preserve"> «Оглавление» -</w:t>
      </w:r>
      <w:r w:rsidRPr="00B434C4">
        <w:t xml:space="preserve">&gt; </w:t>
      </w:r>
      <w:r>
        <w:t>«Настраиваемое оглавление» (рис 7);</w:t>
      </w:r>
    </w:p>
    <w:p w:rsidR="00B434C4" w:rsidRDefault="00B434C4" w:rsidP="00B434C4">
      <w:pPr>
        <w:pStyle w:val="a4"/>
        <w:numPr>
          <w:ilvl w:val="0"/>
          <w:numId w:val="31"/>
        </w:numPr>
      </w:pPr>
      <w:proofErr w:type="gramStart"/>
      <w:r>
        <w:t>устанавливаю</w:t>
      </w:r>
      <w:proofErr w:type="gramEnd"/>
      <w:r>
        <w:t xml:space="preserve"> нужное число уровней (рис 8);</w:t>
      </w:r>
    </w:p>
    <w:p w:rsidR="00B434C4" w:rsidRDefault="00B434C4" w:rsidP="00B434C4">
      <w:pPr>
        <w:pStyle w:val="a4"/>
        <w:numPr>
          <w:ilvl w:val="0"/>
          <w:numId w:val="31"/>
        </w:numPr>
      </w:pPr>
      <w:proofErr w:type="gramStart"/>
      <w:r>
        <w:lastRenderedPageBreak/>
        <w:t>убираю</w:t>
      </w:r>
      <w:proofErr w:type="gramEnd"/>
      <w:r>
        <w:t xml:space="preserve"> из содержания строку «Содержание» (рис 9).</w:t>
      </w:r>
    </w:p>
    <w:p w:rsidR="00B434C4" w:rsidRDefault="00B434C4" w:rsidP="00B434C4">
      <w:r>
        <w:t>Возможно, это можно сделать более красивым способом. Комментарии приветствуются.</w:t>
      </w:r>
    </w:p>
    <w:p w:rsidR="00B434C4" w:rsidRDefault="00B434C4" w:rsidP="00B434C4">
      <w:r>
        <w:t>Надо сказать, что это все работает только благодаря тому, что у заголовков каждого уровня есть свой стиль.</w:t>
      </w:r>
    </w:p>
    <w:p w:rsidR="00A65C26" w:rsidRDefault="00A65C26" w:rsidP="00B434C4"/>
    <w:p w:rsidR="00B434C4" w:rsidRDefault="00B434C4" w:rsidP="00B434C4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078AD0" wp14:editId="72652AFF">
            <wp:extent cx="5939612" cy="305330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332" b="5241"/>
                    <a:stretch/>
                  </pic:blipFill>
                  <pic:spPr bwMode="auto">
                    <a:xfrm>
                      <a:off x="0" y="0"/>
                      <a:ext cx="5940425" cy="305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4C4" w:rsidRDefault="00B434C4" w:rsidP="00B434C4">
      <w:pPr>
        <w:pStyle w:val="aa"/>
      </w:pPr>
      <w:r w:rsidRPr="00B434C4">
        <w:t xml:space="preserve">Рисунок </w:t>
      </w:r>
      <w:fldSimple w:instr=" SEQ Рисунок \* ARABIC ">
        <w:r w:rsidR="00A65C26">
          <w:rPr>
            <w:noProof/>
          </w:rPr>
          <w:t>7</w:t>
        </w:r>
      </w:fldSimple>
      <w:r w:rsidRPr="00B434C4">
        <w:t>. Вставка оглавления</w:t>
      </w:r>
      <w:r>
        <w:t>, шаг 1</w:t>
      </w:r>
    </w:p>
    <w:p w:rsidR="00A65C26" w:rsidRPr="00A65C26" w:rsidRDefault="00A65C26" w:rsidP="00A65C26"/>
    <w:p w:rsidR="00BA403B" w:rsidRDefault="00BA403B" w:rsidP="00BA403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C3EF454" wp14:editId="56302164">
            <wp:extent cx="5940222" cy="306125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71" b="4774"/>
                    <a:stretch/>
                  </pic:blipFill>
                  <pic:spPr bwMode="auto">
                    <a:xfrm>
                      <a:off x="0" y="0"/>
                      <a:ext cx="5940425" cy="306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4C4" w:rsidRDefault="00BA403B" w:rsidP="00BA403B">
      <w:pPr>
        <w:pStyle w:val="aa"/>
      </w:pPr>
      <w:r w:rsidRPr="00BA403B">
        <w:t xml:space="preserve">Рисунок </w:t>
      </w:r>
      <w:fldSimple w:instr=" SEQ Рисунок \* ARABIC ">
        <w:r w:rsidR="00A65C26">
          <w:rPr>
            <w:noProof/>
          </w:rPr>
          <w:t>8</w:t>
        </w:r>
      </w:fldSimple>
      <w:r w:rsidRPr="00BA403B">
        <w:t>. Вставка оглавления, шаг 2</w:t>
      </w:r>
    </w:p>
    <w:p w:rsidR="00BA403B" w:rsidRDefault="00BA403B" w:rsidP="00BA403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926B442" wp14:editId="5CDE3D63">
            <wp:extent cx="5940172" cy="3061252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96" b="5250"/>
                    <a:stretch/>
                  </pic:blipFill>
                  <pic:spPr bwMode="auto">
                    <a:xfrm>
                      <a:off x="0" y="0"/>
                      <a:ext cx="5940425" cy="306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3B" w:rsidRDefault="00BA403B" w:rsidP="00BA403B">
      <w:pPr>
        <w:pStyle w:val="aa"/>
      </w:pPr>
      <w:r w:rsidRPr="00BA403B">
        <w:t xml:space="preserve">Рисунок </w:t>
      </w:r>
      <w:fldSimple w:instr=" SEQ Рисунок \* ARABIC ">
        <w:r w:rsidR="00A65C26">
          <w:rPr>
            <w:noProof/>
          </w:rPr>
          <w:t>9</w:t>
        </w:r>
      </w:fldSimple>
      <w:r w:rsidRPr="00BA403B">
        <w:t>. Вставка оглавления, шаг 3</w:t>
      </w:r>
    </w:p>
    <w:p w:rsidR="00A65C26" w:rsidRPr="00A65C26" w:rsidRDefault="00A65C26" w:rsidP="00A65C26"/>
    <w:p w:rsidR="0033018D" w:rsidRDefault="0033018D" w:rsidP="0033018D">
      <w:pPr>
        <w:pStyle w:val="2"/>
        <w:numPr>
          <w:ilvl w:val="1"/>
          <w:numId w:val="13"/>
        </w:numPr>
      </w:pPr>
      <w:r>
        <w:t>Код</w:t>
      </w:r>
    </w:p>
    <w:p w:rsidR="0033018D" w:rsidRDefault="0033018D" w:rsidP="0033018D">
      <w:r>
        <w:t>Для вставок кода создан стиль «Код».</w:t>
      </w:r>
    </w:p>
    <w:p w:rsidR="0033018D" w:rsidRDefault="0033018D" w:rsidP="0033018D">
      <w:pPr>
        <w:pStyle w:val="a9"/>
        <w:rPr>
          <w:lang w:val="en-US"/>
        </w:rPr>
      </w:pPr>
      <w:proofErr w:type="spellStart"/>
      <w:proofErr w:type="gramStart"/>
      <w:r>
        <w:rPr>
          <w:lang w:val="en-US"/>
        </w:rPr>
        <w:t>def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python_style_function</w:t>
      </w:r>
      <w:proofErr w:type="spellEnd"/>
      <w:r>
        <w:rPr>
          <w:lang w:val="en-US"/>
        </w:rPr>
        <w:t>():</w:t>
      </w:r>
    </w:p>
    <w:p w:rsidR="0033018D" w:rsidRDefault="0033018D" w:rsidP="0033018D">
      <w:pPr>
        <w:pStyle w:val="a9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‘Here you can see a special word style for code’)</w:t>
      </w:r>
    </w:p>
    <w:p w:rsidR="0033018D" w:rsidRPr="0033018D" w:rsidRDefault="0033018D" w:rsidP="0033018D">
      <w:r>
        <w:t xml:space="preserve">Он настраивает шрифт и отступы перед и после. Для вставок кода в тексте предлагается использовать шрифт </w:t>
      </w:r>
      <w:r w:rsidRPr="0033018D">
        <w:rPr>
          <w:rFonts w:ascii="Consolas" w:hAnsi="Consolas"/>
          <w:lang w:val="en-US"/>
        </w:rPr>
        <w:t>Consolas</w:t>
      </w:r>
      <w:r>
        <w:t>.</w:t>
      </w:r>
    </w:p>
    <w:p w:rsidR="00BA403B" w:rsidRDefault="00BA403B" w:rsidP="00BA403B">
      <w:pPr>
        <w:pStyle w:val="1"/>
        <w:numPr>
          <w:ilvl w:val="0"/>
          <w:numId w:val="13"/>
        </w:numPr>
      </w:pPr>
      <w:r>
        <w:lastRenderedPageBreak/>
        <w:t>Общие рекомендации по написанию отчета</w:t>
      </w:r>
    </w:p>
    <w:p w:rsidR="00BA403B" w:rsidRDefault="00BA403B" w:rsidP="00BA403B">
      <w:pPr>
        <w:pStyle w:val="a4"/>
        <w:numPr>
          <w:ilvl w:val="0"/>
          <w:numId w:val="33"/>
        </w:numPr>
      </w:pPr>
      <w:r>
        <w:t>Самый важный пункт – отчет должен нести какой-то смысл! Не нужно писать бессвязные тексты по какому-то шаблону. Перед написанием отчета подумайте, зачем нужна была лабораторная работа, какие структуры данных/алгоритмы вы изучили в процессе, почему рекомендовалось использовать именно их и т.д. И все это нужно написать в отчете. Более того, станет понятно, что писать во введении.</w:t>
      </w:r>
    </w:p>
    <w:p w:rsidR="00BA403B" w:rsidRDefault="00BA403B" w:rsidP="00BA403B">
      <w:pPr>
        <w:pStyle w:val="a4"/>
        <w:numPr>
          <w:ilvl w:val="0"/>
          <w:numId w:val="33"/>
        </w:numPr>
      </w:pPr>
      <w:r>
        <w:t>Необязательно использовать этот шаблон, можно создать другой, но оформление должно быть приличным, чтобы ра</w:t>
      </w:r>
      <w:r w:rsidR="00EA04CC">
        <w:t>боту было приятно читать.</w:t>
      </w:r>
    </w:p>
    <w:p w:rsidR="00EA04CC" w:rsidRDefault="00EA04CC" w:rsidP="00BA403B">
      <w:pPr>
        <w:pStyle w:val="a4"/>
        <w:numPr>
          <w:ilvl w:val="0"/>
          <w:numId w:val="33"/>
        </w:numPr>
      </w:pPr>
      <w:r>
        <w:t>Необязательно строго следовать предложенной в шаблоне структуре отчета. Можно при необходимости добавлять/убирать некоторые пункты. При этом нужно следить, чтобы не было потери информации и чтобы прослеживалась четкая структура заголовков.</w:t>
      </w:r>
    </w:p>
    <w:p w:rsidR="00EA04CC" w:rsidRDefault="00EA04CC" w:rsidP="00BA403B">
      <w:pPr>
        <w:pStyle w:val="a4"/>
        <w:numPr>
          <w:ilvl w:val="0"/>
          <w:numId w:val="33"/>
        </w:numPr>
      </w:pPr>
      <w:r>
        <w:t>Не надо писать отчеты из 3 страниц текста и 20 страниц приложения. Приложение нужно, чтобы показать, что у вас есть код, скорее всего, никто никогда его смотреть не будет. Поэтому не нужно вставлять приложений объемом более чем треть от всего отчета.</w:t>
      </w:r>
    </w:p>
    <w:p w:rsidR="00EA04CC" w:rsidRPr="00BA403B" w:rsidRDefault="00EA04CC" w:rsidP="00BA403B">
      <w:pPr>
        <w:pStyle w:val="a4"/>
        <w:numPr>
          <w:ilvl w:val="0"/>
          <w:numId w:val="33"/>
        </w:numPr>
      </w:pPr>
      <w:r>
        <w:t xml:space="preserve">ОТЧЕТЫ НУЖНО СДАВАТЬ ВОВРЕМЯ!!! </w:t>
      </w:r>
      <w:r>
        <w:sym w:font="Wingdings" w:char="F04A"/>
      </w:r>
    </w:p>
    <w:sectPr w:rsidR="00EA04CC" w:rsidRPr="00BA403B" w:rsidSect="006F5765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6665" w:rsidRDefault="00CA6665" w:rsidP="006F5765">
      <w:pPr>
        <w:spacing w:line="240" w:lineRule="auto"/>
      </w:pPr>
      <w:r>
        <w:separator/>
      </w:r>
    </w:p>
  </w:endnote>
  <w:endnote w:type="continuationSeparator" w:id="0">
    <w:p w:rsidR="00CA6665" w:rsidRDefault="00CA6665" w:rsidP="006F5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31941201"/>
      <w:docPartObj>
        <w:docPartGallery w:val="Page Numbers (Bottom of Page)"/>
        <w:docPartUnique/>
      </w:docPartObj>
    </w:sdtPr>
    <w:sdtEndPr/>
    <w:sdtContent>
      <w:p w:rsidR="006F5765" w:rsidRDefault="006F576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5C26">
          <w:rPr>
            <w:noProof/>
          </w:rPr>
          <w:t>8</w:t>
        </w:r>
        <w:r>
          <w:fldChar w:fldCharType="end"/>
        </w:r>
      </w:p>
    </w:sdtContent>
  </w:sdt>
  <w:p w:rsidR="006F5765" w:rsidRDefault="006F5765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6665" w:rsidRDefault="00CA6665" w:rsidP="006F5765">
      <w:pPr>
        <w:spacing w:line="240" w:lineRule="auto"/>
      </w:pPr>
      <w:r>
        <w:separator/>
      </w:r>
    </w:p>
  </w:footnote>
  <w:footnote w:type="continuationSeparator" w:id="0">
    <w:p w:rsidR="00CA6665" w:rsidRDefault="00CA6665" w:rsidP="006F5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7311BBC"/>
    <w:multiLevelType w:val="hybridMultilevel"/>
    <w:tmpl w:val="68F63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C55A4E"/>
    <w:multiLevelType w:val="multilevel"/>
    <w:tmpl w:val="132E0C08"/>
    <w:numStyleLink w:val="a0"/>
  </w:abstractNum>
  <w:abstractNum w:abstractNumId="3">
    <w:nsid w:val="15AD4E0B"/>
    <w:multiLevelType w:val="multilevel"/>
    <w:tmpl w:val="132E0C08"/>
    <w:numStyleLink w:val="a0"/>
  </w:abstractNum>
  <w:abstractNum w:abstractNumId="4">
    <w:nsid w:val="16073DED"/>
    <w:multiLevelType w:val="multilevel"/>
    <w:tmpl w:val="132E0C08"/>
    <w:numStyleLink w:val="a0"/>
  </w:abstractNum>
  <w:abstractNum w:abstractNumId="5">
    <w:nsid w:val="20F50629"/>
    <w:multiLevelType w:val="multilevel"/>
    <w:tmpl w:val="132E0C08"/>
    <w:numStyleLink w:val="a0"/>
  </w:abstractNum>
  <w:abstractNum w:abstractNumId="6">
    <w:nsid w:val="210733A5"/>
    <w:multiLevelType w:val="multilevel"/>
    <w:tmpl w:val="132E0C08"/>
    <w:numStyleLink w:val="a0"/>
  </w:abstractNum>
  <w:abstractNum w:abstractNumId="7">
    <w:nsid w:val="22AC5390"/>
    <w:multiLevelType w:val="hybridMultilevel"/>
    <w:tmpl w:val="FB2EA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2325C7"/>
    <w:multiLevelType w:val="multilevel"/>
    <w:tmpl w:val="06F89584"/>
    <w:styleLink w:val="a1"/>
    <w:lvl w:ilvl="0">
      <w:start w:val="1"/>
      <w:numFmt w:val="decimal"/>
      <w:lvlText w:val="ШАГ %1."/>
      <w:lvlJc w:val="left"/>
      <w:pPr>
        <w:tabs>
          <w:tab w:val="num" w:pos="1531"/>
        </w:tabs>
        <w:ind w:left="1531" w:hanging="96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ШАГ %1.%2."/>
      <w:lvlJc w:val="left"/>
      <w:pPr>
        <w:tabs>
          <w:tab w:val="num" w:pos="2268"/>
        </w:tabs>
        <w:ind w:left="2268" w:hanging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ШАГ %1.%2.%3."/>
      <w:lvlJc w:val="left"/>
      <w:pPr>
        <w:tabs>
          <w:tab w:val="num" w:pos="2722"/>
        </w:tabs>
        <w:ind w:left="2722" w:hanging="130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07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3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79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1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71" w:hanging="360"/>
      </w:pPr>
      <w:rPr>
        <w:rFonts w:hint="default"/>
      </w:rPr>
    </w:lvl>
  </w:abstractNum>
  <w:abstractNum w:abstractNumId="9">
    <w:nsid w:val="24A462A4"/>
    <w:multiLevelType w:val="multilevel"/>
    <w:tmpl w:val="132E0C08"/>
    <w:numStyleLink w:val="a0"/>
  </w:abstractNum>
  <w:abstractNum w:abstractNumId="10">
    <w:nsid w:val="2DCA597D"/>
    <w:multiLevelType w:val="hybridMultilevel"/>
    <w:tmpl w:val="B890E75C"/>
    <w:lvl w:ilvl="0" w:tplc="0B9CB23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1084EAD"/>
    <w:multiLevelType w:val="multilevel"/>
    <w:tmpl w:val="132E0C08"/>
    <w:numStyleLink w:val="a0"/>
  </w:abstractNum>
  <w:abstractNum w:abstractNumId="12">
    <w:nsid w:val="314B3D3D"/>
    <w:multiLevelType w:val="multilevel"/>
    <w:tmpl w:val="06F89584"/>
    <w:numStyleLink w:val="a1"/>
  </w:abstractNum>
  <w:abstractNum w:abstractNumId="13">
    <w:nsid w:val="32534C93"/>
    <w:multiLevelType w:val="multilevel"/>
    <w:tmpl w:val="11E28CA2"/>
    <w:styleLink w:val="a2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357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43F1644"/>
    <w:multiLevelType w:val="multilevel"/>
    <w:tmpl w:val="132E0C08"/>
    <w:numStyleLink w:val="a0"/>
  </w:abstractNum>
  <w:abstractNum w:abstractNumId="15">
    <w:nsid w:val="3857313B"/>
    <w:multiLevelType w:val="multilevel"/>
    <w:tmpl w:val="132E0C08"/>
    <w:numStyleLink w:val="a0"/>
  </w:abstractNum>
  <w:abstractNum w:abstractNumId="16">
    <w:nsid w:val="387D654D"/>
    <w:multiLevelType w:val="multilevel"/>
    <w:tmpl w:val="132E0C08"/>
    <w:numStyleLink w:val="a0"/>
  </w:abstractNum>
  <w:abstractNum w:abstractNumId="17">
    <w:nsid w:val="3B6250AE"/>
    <w:multiLevelType w:val="multilevel"/>
    <w:tmpl w:val="132E0C08"/>
    <w:numStyleLink w:val="a0"/>
  </w:abstractNum>
  <w:abstractNum w:abstractNumId="18">
    <w:nsid w:val="3C41406D"/>
    <w:multiLevelType w:val="multilevel"/>
    <w:tmpl w:val="132E0C08"/>
    <w:numStyleLink w:val="a0"/>
  </w:abstractNum>
  <w:abstractNum w:abstractNumId="19">
    <w:nsid w:val="3D4A13AA"/>
    <w:multiLevelType w:val="multilevel"/>
    <w:tmpl w:val="132E0C08"/>
    <w:styleLink w:val="a0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413A16A2"/>
    <w:multiLevelType w:val="multilevel"/>
    <w:tmpl w:val="132E0C08"/>
    <w:numStyleLink w:val="a0"/>
  </w:abstractNum>
  <w:abstractNum w:abstractNumId="21">
    <w:nsid w:val="4B50793A"/>
    <w:multiLevelType w:val="multilevel"/>
    <w:tmpl w:val="132E0C08"/>
    <w:numStyleLink w:val="a0"/>
  </w:abstractNum>
  <w:abstractNum w:abstractNumId="22">
    <w:nsid w:val="546A40E4"/>
    <w:multiLevelType w:val="multilevel"/>
    <w:tmpl w:val="132E0C08"/>
    <w:numStyleLink w:val="a0"/>
  </w:abstractNum>
  <w:abstractNum w:abstractNumId="23">
    <w:nsid w:val="5A4C4F8A"/>
    <w:multiLevelType w:val="multilevel"/>
    <w:tmpl w:val="132E0C08"/>
    <w:numStyleLink w:val="a0"/>
  </w:abstractNum>
  <w:abstractNum w:abstractNumId="24">
    <w:nsid w:val="5A536183"/>
    <w:multiLevelType w:val="multilevel"/>
    <w:tmpl w:val="99D8801A"/>
    <w:styleLink w:val="a3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6A0A4CF0"/>
    <w:multiLevelType w:val="multilevel"/>
    <w:tmpl w:val="132E0C08"/>
    <w:numStyleLink w:val="a0"/>
  </w:abstractNum>
  <w:abstractNum w:abstractNumId="26">
    <w:nsid w:val="6E312302"/>
    <w:multiLevelType w:val="multilevel"/>
    <w:tmpl w:val="06F89584"/>
    <w:numStyleLink w:val="a1"/>
  </w:abstractNum>
  <w:abstractNum w:abstractNumId="27">
    <w:nsid w:val="6ED52391"/>
    <w:multiLevelType w:val="multilevel"/>
    <w:tmpl w:val="132E0C08"/>
    <w:numStyleLink w:val="a0"/>
  </w:abstractNum>
  <w:abstractNum w:abstractNumId="28">
    <w:nsid w:val="6FF90237"/>
    <w:multiLevelType w:val="hybridMultilevel"/>
    <w:tmpl w:val="52B8DA6A"/>
    <w:lvl w:ilvl="0" w:tplc="7B18EC1E">
      <w:start w:val="1"/>
      <w:numFmt w:val="bullet"/>
      <w:pStyle w:val="a4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0275F2D"/>
    <w:multiLevelType w:val="hybridMultilevel"/>
    <w:tmpl w:val="0330CC30"/>
    <w:lvl w:ilvl="0" w:tplc="0B9CB23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74156D6"/>
    <w:multiLevelType w:val="hybridMultilevel"/>
    <w:tmpl w:val="51D01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482FB3"/>
    <w:multiLevelType w:val="multilevel"/>
    <w:tmpl w:val="99D8801A"/>
    <w:numStyleLink w:val="a3"/>
  </w:abstractNum>
  <w:abstractNum w:abstractNumId="32">
    <w:nsid w:val="79C2477C"/>
    <w:multiLevelType w:val="hybridMultilevel"/>
    <w:tmpl w:val="2C261E08"/>
    <w:lvl w:ilvl="0" w:tplc="0B9CB23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BB05C2A"/>
    <w:multiLevelType w:val="multilevel"/>
    <w:tmpl w:val="132E0C08"/>
    <w:numStyleLink w:val="a0"/>
  </w:abstractNum>
  <w:num w:numId="1">
    <w:abstractNumId w:val="19"/>
  </w:num>
  <w:num w:numId="2">
    <w:abstractNumId w:val="0"/>
  </w:num>
  <w:num w:numId="3">
    <w:abstractNumId w:val="8"/>
  </w:num>
  <w:num w:numId="4">
    <w:abstractNumId w:val="28"/>
  </w:num>
  <w:num w:numId="5">
    <w:abstractNumId w:val="13"/>
  </w:num>
  <w:num w:numId="6">
    <w:abstractNumId w:val="24"/>
  </w:num>
  <w:num w:numId="7">
    <w:abstractNumId w:val="31"/>
  </w:num>
  <w:num w:numId="8">
    <w:abstractNumId w:val="4"/>
  </w:num>
  <w:num w:numId="9">
    <w:abstractNumId w:val="2"/>
  </w:num>
  <w:num w:numId="10">
    <w:abstractNumId w:val="18"/>
  </w:num>
  <w:num w:numId="11">
    <w:abstractNumId w:val="21"/>
  </w:num>
  <w:num w:numId="12">
    <w:abstractNumId w:val="33"/>
  </w:num>
  <w:num w:numId="13">
    <w:abstractNumId w:val="27"/>
  </w:num>
  <w:num w:numId="14">
    <w:abstractNumId w:val="32"/>
  </w:num>
  <w:num w:numId="15">
    <w:abstractNumId w:val="25"/>
  </w:num>
  <w:num w:numId="16">
    <w:abstractNumId w:val="3"/>
  </w:num>
  <w:num w:numId="17">
    <w:abstractNumId w:val="9"/>
  </w:num>
  <w:num w:numId="18">
    <w:abstractNumId w:val="26"/>
  </w:num>
  <w:num w:numId="19">
    <w:abstractNumId w:val="20"/>
  </w:num>
  <w:num w:numId="20">
    <w:abstractNumId w:val="11"/>
  </w:num>
  <w:num w:numId="21">
    <w:abstractNumId w:val="23"/>
  </w:num>
  <w:num w:numId="22">
    <w:abstractNumId w:val="22"/>
  </w:num>
  <w:num w:numId="23">
    <w:abstractNumId w:val="29"/>
  </w:num>
  <w:num w:numId="24">
    <w:abstractNumId w:val="14"/>
  </w:num>
  <w:num w:numId="25">
    <w:abstractNumId w:val="7"/>
  </w:num>
  <w:num w:numId="26">
    <w:abstractNumId w:val="16"/>
  </w:num>
  <w:num w:numId="27">
    <w:abstractNumId w:val="12"/>
  </w:num>
  <w:num w:numId="28">
    <w:abstractNumId w:val="17"/>
  </w:num>
  <w:num w:numId="29">
    <w:abstractNumId w:val="5"/>
  </w:num>
  <w:num w:numId="30">
    <w:abstractNumId w:val="1"/>
  </w:num>
  <w:num w:numId="31">
    <w:abstractNumId w:val="10"/>
  </w:num>
  <w:num w:numId="32">
    <w:abstractNumId w:val="6"/>
  </w:num>
  <w:num w:numId="33">
    <w:abstractNumId w:val="30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46F"/>
    <w:rsid w:val="00077DC9"/>
    <w:rsid w:val="00091510"/>
    <w:rsid w:val="00126EF4"/>
    <w:rsid w:val="001F1095"/>
    <w:rsid w:val="00282847"/>
    <w:rsid w:val="002F6E2E"/>
    <w:rsid w:val="003216E3"/>
    <w:rsid w:val="0033018D"/>
    <w:rsid w:val="003A5ED5"/>
    <w:rsid w:val="00446BC8"/>
    <w:rsid w:val="00515F4A"/>
    <w:rsid w:val="00533DF0"/>
    <w:rsid w:val="006D1309"/>
    <w:rsid w:val="006F5765"/>
    <w:rsid w:val="0083488D"/>
    <w:rsid w:val="0096750D"/>
    <w:rsid w:val="009F6410"/>
    <w:rsid w:val="00A40D0C"/>
    <w:rsid w:val="00A544EC"/>
    <w:rsid w:val="00A65C26"/>
    <w:rsid w:val="00A97D68"/>
    <w:rsid w:val="00AB3065"/>
    <w:rsid w:val="00B434C4"/>
    <w:rsid w:val="00B7346F"/>
    <w:rsid w:val="00B95350"/>
    <w:rsid w:val="00BA403B"/>
    <w:rsid w:val="00BD28BE"/>
    <w:rsid w:val="00C75215"/>
    <w:rsid w:val="00CA6665"/>
    <w:rsid w:val="00CC7197"/>
    <w:rsid w:val="00E3562C"/>
    <w:rsid w:val="00E42A1D"/>
    <w:rsid w:val="00EA04CC"/>
    <w:rsid w:val="00FA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6AD916-F366-4D8E-AB72-C25B0329E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0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1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2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31">
    <w:name w:val="toc 3"/>
    <w:basedOn w:val="a5"/>
    <w:next w:val="a5"/>
    <w:autoRedefine/>
    <w:uiPriority w:val="39"/>
    <w:unhideWhenUsed/>
    <w:rsid w:val="00B434C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ena\&#1040;&#1083;&#1077;&#1085;&#1072;\&#1055;&#1088;&#1077;&#1087;&#1086;&#1076;&#1072;&#1074;&#1072;&#1085;&#1080;&#1077;\&#1096;&#1072;&#1073;&#1083;&#1086;&#1085;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6CA89-6D5D-4847-BFF9-2E1B66D63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70</TotalTime>
  <Pages>8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Panova</dc:creator>
  <cp:keywords/>
  <dc:description/>
  <cp:lastModifiedBy>Elena Panova</cp:lastModifiedBy>
  <cp:revision>3</cp:revision>
  <dcterms:created xsi:type="dcterms:W3CDTF">2020-04-01T09:52:00Z</dcterms:created>
  <dcterms:modified xsi:type="dcterms:W3CDTF">2020-04-01T11:25:00Z</dcterms:modified>
</cp:coreProperties>
</file>